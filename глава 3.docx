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7423" w:rsidRDefault="00FB7423" w:rsidP="00BE0756">
      <w:pPr>
        <w:jc w:val="right"/>
        <w:rPr>
          <w:rFonts w:ascii="Georgia" w:hAnsi="Georgia" w:cs="Arial"/>
          <w:i/>
          <w:sz w:val="24"/>
          <w:szCs w:val="24"/>
        </w:rPr>
      </w:pPr>
      <w:bookmarkStart w:id="0" w:name="_GoBack"/>
      <w:bookmarkEnd w:id="0"/>
      <w:r>
        <w:rPr>
          <w:rFonts w:ascii="Georgia" w:hAnsi="Georgia" w:cs="Arial"/>
          <w:i/>
          <w:sz w:val="24"/>
          <w:szCs w:val="24"/>
        </w:rPr>
        <w:t>Саркс329. Пошис.</w:t>
      </w:r>
    </w:p>
    <w:p w:rsidR="00FB7423" w:rsidRDefault="00FB7423" w:rsidP="00BE0756">
      <w:pPr>
        <w:jc w:val="right"/>
        <w:rPr>
          <w:rFonts w:ascii="Georgia" w:hAnsi="Georgia" w:cs="Arial"/>
          <w:i/>
          <w:sz w:val="24"/>
          <w:szCs w:val="24"/>
        </w:rPr>
      </w:pPr>
      <w:r>
        <w:rPr>
          <w:rFonts w:ascii="Georgia" w:hAnsi="Georgia" w:cs="Arial"/>
          <w:i/>
          <w:sz w:val="24"/>
          <w:szCs w:val="24"/>
        </w:rPr>
        <w:t>3114 - 14. 5:56.</w:t>
      </w:r>
    </w:p>
    <w:p w:rsidR="00FB7423" w:rsidRDefault="00FB7423" w:rsidP="00BE0756">
      <w:pPr>
        <w:jc w:val="right"/>
        <w:rPr>
          <w:rFonts w:ascii="Georgia" w:hAnsi="Georgia" w:cs="Arial"/>
          <w:i/>
          <w:sz w:val="24"/>
          <w:szCs w:val="24"/>
        </w:rPr>
      </w:pPr>
    </w:p>
    <w:p w:rsidR="00FB7423" w:rsidRDefault="00FB7423" w:rsidP="00732C29">
      <w:pPr>
        <w:jc w:val="both"/>
        <w:rPr>
          <w:rFonts w:ascii="Georgia" w:hAnsi="Georgia" w:cs="Arial"/>
          <w:sz w:val="24"/>
          <w:szCs w:val="24"/>
        </w:rPr>
      </w:pPr>
      <w:r>
        <w:rPr>
          <w:rFonts w:ascii="Georgia" w:hAnsi="Georgia" w:cs="Arial"/>
          <w:sz w:val="24"/>
          <w:szCs w:val="24"/>
        </w:rPr>
        <w:t>В Пошисе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FB7423" w:rsidRDefault="00FB7423" w:rsidP="00732C29">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Сарксе и два из них являлись выходными. В тот момент, оглядывая сонными глазами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FB7423" w:rsidRDefault="00FB7423" w:rsidP="00732C29">
      <w:pPr>
        <w:jc w:val="both"/>
        <w:rPr>
          <w:rFonts w:ascii="Georgia" w:hAnsi="Georgia" w:cs="Arial"/>
          <w:sz w:val="24"/>
          <w:szCs w:val="24"/>
        </w:rPr>
      </w:pPr>
      <w:r>
        <w:rPr>
          <w:rFonts w:ascii="Georgia" w:hAnsi="Georgia" w:cs="Arial"/>
          <w:sz w:val="24"/>
          <w:szCs w:val="24"/>
        </w:rPr>
        <w:t xml:space="preserve">Девушка медленно брела по пустынным улицам и постоянно поправляла сумку, соскальзывавшую с плеча. Транспорт вскоре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Пошис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Пошис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FB7423" w:rsidRDefault="00FB7423" w:rsidP="00732C29">
      <w:pPr>
        <w:jc w:val="both"/>
        <w:rPr>
          <w:rFonts w:ascii="Georgia" w:hAnsi="Georgia" w:cs="Arial"/>
          <w:sz w:val="24"/>
          <w:szCs w:val="24"/>
        </w:rPr>
      </w:pPr>
      <w:r>
        <w:rPr>
          <w:rFonts w:ascii="Georgia" w:hAnsi="Georgia" w:cs="Arial"/>
          <w:sz w:val="24"/>
          <w:szCs w:val="24"/>
        </w:rPr>
        <w:t xml:space="preserve">Мегу уверенно направилась к огромному зданию на окраине города, над крышей которого белым сияли слова: «Mest Costil Bravo».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FB7423" w:rsidRDefault="00FB7423" w:rsidP="00732C29">
      <w:pPr>
        <w:jc w:val="both"/>
        <w:rPr>
          <w:rFonts w:ascii="Georgia" w:hAnsi="Georgia" w:cs="Arial"/>
          <w:sz w:val="24"/>
          <w:szCs w:val="24"/>
        </w:rPr>
      </w:pPr>
      <w:r>
        <w:rPr>
          <w:rFonts w:ascii="Georgia" w:hAnsi="Georgia" w:cs="Arial"/>
          <w:sz w:val="24"/>
          <w:szCs w:val="24"/>
        </w:rPr>
        <w:t>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офисным зданием, принадлежал «Омеле»</w:t>
      </w:r>
      <w:r>
        <w:rPr>
          <w:rStyle w:val="FootnoteReference"/>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«Mest Costil Bravo»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FB7423" w:rsidRDefault="00FB7423" w:rsidP="00732C29">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все что знала Мегу – в последний месяц прошлого рейда появились проблемы с двигателями и механизмами спасательных шаттлов. </w:t>
      </w:r>
    </w:p>
    <w:p w:rsidR="00FB7423" w:rsidRDefault="00FB7423" w:rsidP="00732C29">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здоровенный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пропуск к стеклу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FB7423" w:rsidRDefault="00FB7423" w:rsidP="00732C29">
      <w:pPr>
        <w:jc w:val="both"/>
        <w:rPr>
          <w:rFonts w:ascii="Georgia" w:hAnsi="Georgia" w:cs="Arial"/>
          <w:sz w:val="24"/>
          <w:szCs w:val="24"/>
        </w:rPr>
      </w:pPr>
      <w:r>
        <w:rPr>
          <w:rFonts w:ascii="Georgia" w:hAnsi="Georgia" w:cs="Arial"/>
          <w:sz w:val="24"/>
          <w:szCs w:val="24"/>
        </w:rPr>
        <w:t xml:space="preserve">Наконец, звякнув ключами, Гас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«Mest Costil Bravo», чтобы выслушать любые просьбы клиентов. </w:t>
      </w:r>
    </w:p>
    <w:p w:rsidR="00FB7423" w:rsidRDefault="00FB7423" w:rsidP="00732C29">
      <w:pPr>
        <w:jc w:val="both"/>
        <w:rPr>
          <w:rFonts w:ascii="Georgia" w:hAnsi="Georgia" w:cs="Arial"/>
          <w:sz w:val="24"/>
          <w:szCs w:val="24"/>
        </w:rPr>
      </w:pPr>
      <w:r>
        <w:rPr>
          <w:rFonts w:ascii="Georgia" w:hAnsi="Georgia" w:cs="Arial"/>
          <w:sz w:val="24"/>
          <w:szCs w:val="24"/>
        </w:rPr>
        <w:t xml:space="preserve">Мегу 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бежать… мотнув головой, девушка заставила себя двигаться вперед. </w:t>
      </w:r>
    </w:p>
    <w:p w:rsidR="00FB7423" w:rsidRDefault="00FB7423" w:rsidP="00732C29">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FB7423" w:rsidRDefault="00FB7423" w:rsidP="00732C29">
      <w:pPr>
        <w:jc w:val="both"/>
        <w:rPr>
          <w:rFonts w:ascii="Georgia" w:hAnsi="Georgia" w:cs="Arial"/>
          <w:sz w:val="24"/>
          <w:szCs w:val="24"/>
        </w:rPr>
      </w:pPr>
      <w:r>
        <w:rPr>
          <w:rFonts w:ascii="Georgia" w:hAnsi="Georgia" w:cs="Arial"/>
          <w:sz w:val="24"/>
          <w:szCs w:val="24"/>
        </w:rPr>
        <w:t xml:space="preserve">К семи утра девушка сидела на кухню, полностью переодевшись в форму, и довольно потягивала кофе. Футболка с эмблемой MCB точного размера прилегала к красивой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FB7423" w:rsidRDefault="00FB7423" w:rsidP="00732C29">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Саркс является планетой кибер-империи, а у нее для всего найдутся правила. </w:t>
      </w:r>
    </w:p>
    <w:p w:rsidR="00FB7423" w:rsidRDefault="00FB7423" w:rsidP="00732C29">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FB7423" w:rsidRDefault="00FB7423" w:rsidP="00732C29">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неловко пытаясь обнять сидящую на стуле девушку. Смеясь, она обняла его в ответ, отводя в сторону кружку с кофе. </w:t>
      </w:r>
    </w:p>
    <w:p w:rsidR="00FB7423" w:rsidRDefault="00FB7423" w:rsidP="00732C29">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вызывая дружный смех всех троих.</w:t>
      </w:r>
    </w:p>
    <w:p w:rsidR="00FB7423" w:rsidRDefault="00FB7423" w:rsidP="00732C29">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не переставая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и модулю в голове, за счет которого могла уложить на лопатки почти любого противника. </w:t>
      </w:r>
    </w:p>
    <w:p w:rsidR="00FB7423" w:rsidRDefault="00FB7423" w:rsidP="00732C29">
      <w:pPr>
        <w:jc w:val="both"/>
        <w:rPr>
          <w:rFonts w:ascii="Georgia" w:hAnsi="Georgia" w:cs="Arial"/>
          <w:sz w:val="24"/>
          <w:szCs w:val="24"/>
        </w:rPr>
      </w:pPr>
      <w:r>
        <w:rPr>
          <w:rFonts w:ascii="Georgia" w:hAnsi="Georgia" w:cs="Arial"/>
          <w:sz w:val="24"/>
          <w:szCs w:val="24"/>
        </w:rPr>
        <w:t>Мэтт, Алан и Тео. Три охранника «Омелы». Самый старший – Алан, был самым серьезным. Кареглазый брюнет с кожей такой же белой, как у любого уроженца Саркса, он вырос в Пошисе и в какой-то другой период времени мог сделать карьеру полицейского, но в последние годы обычных людей на этих постах заменяли киборги или полукиборги, а Алан говорил, что слишком любит свое тело, чтобы пичкать его металлом.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полукиборгом, умалчивая, конечно, что имеет из-за этого преступный ранг. И тогда Алан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FB7423" w:rsidRDefault="00FB7423" w:rsidP="00732C29">
      <w:pPr>
        <w:jc w:val="both"/>
        <w:rPr>
          <w:rFonts w:ascii="Georgia" w:hAnsi="Georgia" w:cs="Arial"/>
          <w:sz w:val="24"/>
          <w:szCs w:val="24"/>
        </w:rPr>
      </w:pPr>
      <w:r>
        <w:rPr>
          <w:rFonts w:ascii="Georgia" w:hAnsi="Georgia" w:cs="Arial"/>
          <w:sz w:val="24"/>
          <w:szCs w:val="24"/>
        </w:rPr>
        <w:t>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душе Мегу рождалось сомнение: какая доля правды в их маленькой шутке?</w:t>
      </w:r>
    </w:p>
    <w:p w:rsidR="00FB7423" w:rsidRDefault="00FB7423" w:rsidP="00732C29">
      <w:pPr>
        <w:jc w:val="both"/>
        <w:rPr>
          <w:rFonts w:ascii="Georgia" w:hAnsi="Georgia" w:cs="Arial"/>
          <w:sz w:val="24"/>
          <w:szCs w:val="24"/>
        </w:rPr>
      </w:pPr>
      <w:r>
        <w:rPr>
          <w:rFonts w:ascii="Georgia" w:hAnsi="Georgia" w:cs="Arial"/>
          <w:sz w:val="24"/>
          <w:szCs w:val="24"/>
        </w:rPr>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на удачу попробовал попасть в охрану торговой компании. Недоучка с отличным физическим воспитанием. </w:t>
      </w:r>
    </w:p>
    <w:p w:rsidR="00FB7423" w:rsidRDefault="00FB7423" w:rsidP="00732C29">
      <w:pPr>
        <w:jc w:val="both"/>
        <w:rPr>
          <w:rFonts w:ascii="Georgia" w:hAnsi="Georgia" w:cs="Arial"/>
          <w:sz w:val="24"/>
          <w:szCs w:val="24"/>
        </w:rPr>
      </w:pPr>
      <w:r>
        <w:rPr>
          <w:rFonts w:ascii="Georgia" w:hAnsi="Georgia" w:cs="Arial"/>
          <w:sz w:val="24"/>
          <w:szCs w:val="24"/>
        </w:rPr>
        <w:t>- Вы чувствуете? – неожиданно спросил Тео и покривился.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Последний охранник. Профессионалов набрать непросто, поэтому по предварительным испытаниям берут наиболее подходящие кандидатуры. Чаще молодых, потому что им проще адаптироваться к жизни в космосе.</w:t>
      </w:r>
    </w:p>
    <w:p w:rsidR="00FB7423" w:rsidRDefault="00FB7423" w:rsidP="00732C29">
      <w:pPr>
        <w:jc w:val="both"/>
        <w:rPr>
          <w:rFonts w:ascii="Georgia" w:hAnsi="Georgia" w:cs="Arial"/>
          <w:sz w:val="24"/>
          <w:szCs w:val="24"/>
        </w:rPr>
      </w:pPr>
      <w:r>
        <w:rPr>
          <w:rFonts w:ascii="Georgia" w:hAnsi="Georgia" w:cs="Arial"/>
          <w:sz w:val="24"/>
          <w:szCs w:val="24"/>
        </w:rPr>
        <w:t>-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w:t>
      </w:r>
    </w:p>
    <w:p w:rsidR="00FB7423" w:rsidRDefault="00FB7423" w:rsidP="00732C29">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w:t>
      </w:r>
    </w:p>
    <w:p w:rsidR="00FB7423" w:rsidRDefault="00FB7423" w:rsidP="00732C29">
      <w:pPr>
        <w:jc w:val="both"/>
        <w:rPr>
          <w:rFonts w:ascii="Georgia" w:hAnsi="Georgia" w:cs="Arial"/>
          <w:sz w:val="24"/>
          <w:szCs w:val="24"/>
        </w:rPr>
      </w:pPr>
      <w:r>
        <w:rPr>
          <w:rFonts w:ascii="Georgia" w:hAnsi="Georgia" w:cs="Arial"/>
          <w:sz w:val="24"/>
          <w:szCs w:val="24"/>
        </w:rPr>
        <w:t xml:space="preserve">- Я много дерьма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FB7423" w:rsidRDefault="00FB7423" w:rsidP="00732C29">
      <w:pPr>
        <w:jc w:val="both"/>
        <w:rPr>
          <w:rFonts w:ascii="Georgia" w:hAnsi="Georgia" w:cs="Arial"/>
          <w:sz w:val="24"/>
          <w:szCs w:val="24"/>
        </w:rPr>
      </w:pPr>
      <w:r>
        <w:rPr>
          <w:rFonts w:ascii="Georgia" w:hAnsi="Georgia" w:cs="Arial"/>
          <w:sz w:val="24"/>
          <w:szCs w:val="24"/>
        </w:rPr>
        <w:t xml:space="preserve">Колин был самым молодым охранником и членом команды. Он появился только в этом году, как и Мегу, попал на корабль в двадцать лет. Так же, как и Мегу, выполз из Ямы. Колину помогли дальние родственники в Пошисе, благодаря которым он мог оставаться в городе, не возвращаясь в Яму. Он был прыщавым темноволосым парнем, как будто только вышедшим из школьного возраста. В команде Колин почти никому не нравился и мало кто нравился ему. Тео с Мэттом научились находить с парнем общий язык, чтобы хоть как-то поддерживать отношения во время многомесячных рейсов корабля, однако эта была лишь слабая видимость дружбы. Мегу Колин ужасно бесил. Каждый раз, увидев его, девушка удерживала кулаки, так они чесались дать парню в морду. Он выполз из Ямы и все же говорил о ней с таким пренебрежением, словно был королем мира. Мегу ужасно хотелось напоминать ему, что, даже живя в Пошисе, нельзя забывать в какой канаве ты родился. Единственное, что сдерживало девушку – страх потерять рабочее место. Скандалы на корабле решались быстро и безапелляционно. На ее место всегда найдется много желающих. </w:t>
      </w:r>
    </w:p>
    <w:p w:rsidR="00FB7423" w:rsidRDefault="00FB7423" w:rsidP="00732C29">
      <w:pPr>
        <w:jc w:val="both"/>
        <w:rPr>
          <w:rFonts w:ascii="Georgia" w:hAnsi="Georgia" w:cs="Arial"/>
          <w:sz w:val="24"/>
          <w:szCs w:val="24"/>
        </w:rPr>
      </w:pPr>
      <w:r>
        <w:rPr>
          <w:rFonts w:ascii="Georgia" w:hAnsi="Georgia" w:cs="Arial"/>
          <w:sz w:val="24"/>
          <w:szCs w:val="24"/>
        </w:rPr>
        <w:t xml:space="preserve">- Как ты, красотка? – спросил Алан, мерно вышагивая в одном ритме с Мегу. </w:t>
      </w:r>
    </w:p>
    <w:p w:rsidR="00FB7423" w:rsidRDefault="00FB7423" w:rsidP="00732C29">
      <w:pPr>
        <w:jc w:val="both"/>
        <w:rPr>
          <w:rFonts w:ascii="Georgia" w:hAnsi="Georgia" w:cs="Arial"/>
          <w:sz w:val="24"/>
          <w:szCs w:val="24"/>
        </w:rPr>
      </w:pPr>
      <w:r>
        <w:rPr>
          <w:rFonts w:ascii="Georgia" w:hAnsi="Georgia" w:cs="Arial"/>
          <w:sz w:val="24"/>
          <w:szCs w:val="24"/>
        </w:rPr>
        <w:t xml:space="preserve">Она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нано-роботов и они заменили какие-нибудь нервные окончания. Однако позже боль все-таки приходила, и Мегу с облегчением вздыхала. </w:t>
      </w:r>
    </w:p>
    <w:p w:rsidR="00FB7423" w:rsidRDefault="00FB7423" w:rsidP="00732C29">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FB7423" w:rsidRDefault="00FB7423" w:rsidP="00732C29">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FB7423" w:rsidRDefault="00FB7423" w:rsidP="00732C29">
      <w:pPr>
        <w:jc w:val="both"/>
        <w:rPr>
          <w:rFonts w:ascii="Georgia" w:hAnsi="Georgia" w:cs="Arial"/>
          <w:sz w:val="24"/>
          <w:szCs w:val="24"/>
        </w:rPr>
      </w:pPr>
      <w:r>
        <w:rPr>
          <w:rFonts w:ascii="Georgia" w:hAnsi="Georgia" w:cs="Arial"/>
          <w:sz w:val="24"/>
          <w:szCs w:val="24"/>
        </w:rPr>
        <w:t>- Дым не является незаконным.</w:t>
      </w:r>
    </w:p>
    <w:p w:rsidR="00FB7423" w:rsidRDefault="00FB7423" w:rsidP="00732C29">
      <w:pPr>
        <w:jc w:val="both"/>
        <w:rPr>
          <w:rFonts w:ascii="Georgia" w:hAnsi="Georgia" w:cs="Arial"/>
          <w:sz w:val="24"/>
          <w:szCs w:val="24"/>
        </w:rPr>
      </w:pPr>
      <w:r>
        <w:rPr>
          <w:rFonts w:ascii="Georgia" w:hAnsi="Georgia" w:cs="Arial"/>
          <w:sz w:val="24"/>
          <w:szCs w:val="24"/>
        </w:rPr>
        <w:t xml:space="preserve">- На этой планете! – мгновенно добавила Мегу, заставив друга повернуть голову, оценивая ее состояние. </w:t>
      </w:r>
    </w:p>
    <w:p w:rsidR="00FB7423" w:rsidRDefault="00FB7423" w:rsidP="00732C29">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FB7423" w:rsidRDefault="00FB7423" w:rsidP="00732C29">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потревожив ее. Он задавал вопросы, не обязующие к ответам, хотя в итоге понимал все, что хотел узнать просто по реакции человека. </w:t>
      </w:r>
    </w:p>
    <w:p w:rsidR="00FB7423" w:rsidRDefault="00FB7423" w:rsidP="00732C29">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FB7423" w:rsidRDefault="00FB7423" w:rsidP="00732C29">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FB7423" w:rsidRDefault="00FB7423" w:rsidP="00732C29">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FB7423" w:rsidRDefault="00FB7423" w:rsidP="00732C29">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Саркс. Я являюсь гражданином Саркса. Не так просто получить гражданство на другой планете, а без него невозможно начать там нормальную жизнь и найти работу. Это идиотская система, но мы в ней живем. Летая достаточно долго, я могу сказать только одно: если не уйдешь в первые пять лет -  не уйдешь никогда. </w:t>
      </w:r>
    </w:p>
    <w:p w:rsidR="00FB7423" w:rsidRPr="00B9291F" w:rsidRDefault="00FB7423" w:rsidP="00732C29">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имелось такое понятие, как внутреннее гражданство. Внешне каждый житель является гражданином Кибер-Империи,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FB7423" w:rsidRDefault="00FB7423" w:rsidP="00732C29">
      <w:pPr>
        <w:jc w:val="both"/>
        <w:rPr>
          <w:rFonts w:ascii="Georgia" w:hAnsi="Georgia" w:cs="Arial"/>
          <w:sz w:val="24"/>
          <w:szCs w:val="24"/>
        </w:rPr>
      </w:pPr>
      <w:r>
        <w:rPr>
          <w:rFonts w:ascii="Georgia" w:hAnsi="Georgia" w:cs="Arial"/>
          <w:sz w:val="24"/>
          <w:szCs w:val="24"/>
        </w:rPr>
        <w:t xml:space="preserve">- Пять лет. Значит у меня в запасе еще два года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Сразу за ними появился Колин, совершенно чистый и приятно пахнущий. Аромат дыма полностью выветрился в душе, поэтому обвинить парня в чем-либо у Мегу не осталось никаких шансов. </w:t>
      </w:r>
    </w:p>
    <w:p w:rsidR="00FB7423" w:rsidRDefault="00FB7423" w:rsidP="00732C29">
      <w:pPr>
        <w:jc w:val="both"/>
        <w:rPr>
          <w:rFonts w:ascii="Georgia" w:hAnsi="Georgia" w:cs="Arial"/>
          <w:sz w:val="24"/>
          <w:szCs w:val="24"/>
        </w:rPr>
      </w:pPr>
      <w:r>
        <w:rPr>
          <w:rFonts w:ascii="Georgia" w:hAnsi="Georgia" w:cs="Arial"/>
          <w:sz w:val="24"/>
          <w:szCs w:val="24"/>
        </w:rPr>
        <w:t xml:space="preserve">«Если бы только это был не Саркс» - с тоской думала девушка, а затем неожиданно вспомнила, как сама жила в Яме, и отбросила эту мысль. Если бы это был не Саркс, Мегу не выжила бы… оставаясь в Яме она могла волочить свое жалкое существование и не беспокоиться о киборгах или Ящерицах, куда чаще посещавших другие планеты. </w:t>
      </w:r>
    </w:p>
    <w:p w:rsidR="00FB7423" w:rsidRDefault="00FB7423" w:rsidP="00732C29">
      <w:pPr>
        <w:jc w:val="both"/>
        <w:rPr>
          <w:rFonts w:ascii="Georgia" w:hAnsi="Georgia" w:cs="Arial"/>
          <w:sz w:val="24"/>
          <w:szCs w:val="24"/>
        </w:rPr>
      </w:pPr>
      <w:r>
        <w:rPr>
          <w:rFonts w:ascii="Georgia" w:hAnsi="Georgia" w:cs="Arial"/>
          <w:sz w:val="24"/>
          <w:szCs w:val="24"/>
        </w:rPr>
        <w:t>Без пятнадцати восемь пятеро охранников экипажа одновременно сели в небольшой лифт, находившийся прямо напротив грузового,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использовались одинаковые пистолеты VY19</w:t>
      </w:r>
      <w:r>
        <w:rPr>
          <w:rStyle w:val="FootnoteReference"/>
          <w:rFonts w:ascii="Georgia" w:hAnsi="Georgia" w:cs="Arial"/>
          <w:sz w:val="24"/>
          <w:szCs w:val="24"/>
        </w:rPr>
        <w:footnoteReference w:id="2"/>
      </w:r>
      <w:r>
        <w:rPr>
          <w:rFonts w:ascii="Georgia" w:hAnsi="Georgia" w:cs="Arial"/>
          <w:sz w:val="24"/>
          <w:szCs w:val="24"/>
        </w:rPr>
        <w:t xml:space="preserve">, созданные для полиции и списанные несколько лет назад. VY19 использует патроны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FB7423" w:rsidRDefault="00FB7423" w:rsidP="00BE0756">
      <w:pPr>
        <w:rPr>
          <w:rFonts w:ascii="Georgia" w:hAnsi="Georgia" w:cs="Arial"/>
          <w:sz w:val="24"/>
          <w:szCs w:val="24"/>
        </w:rPr>
      </w:pPr>
      <w:r>
        <w:rPr>
          <w:rFonts w:ascii="Georgia" w:hAnsi="Georgia" w:cs="Arial"/>
          <w:sz w:val="24"/>
          <w:szCs w:val="24"/>
        </w:rPr>
        <w:t>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w:t>
      </w:r>
      <w:r>
        <w:rPr>
          <w:rStyle w:val="FootnoteReference"/>
          <w:rFonts w:ascii="Georgia" w:hAnsi="Georgia" w:cs="Arial"/>
          <w:sz w:val="24"/>
          <w:szCs w:val="24"/>
        </w:rPr>
        <w:footnoteReference w:id="3"/>
      </w:r>
      <w:r>
        <w:rPr>
          <w:rFonts w:ascii="Georgia" w:hAnsi="Georgia" w:cs="Arial"/>
          <w:sz w:val="24"/>
          <w:szCs w:val="24"/>
        </w:rPr>
        <w:t xml:space="preserve">,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FB7423" w:rsidRDefault="00FB7423" w:rsidP="00BE0756">
      <w:pPr>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Сарксе, Мегу как будто отрывала часть себя. </w:t>
      </w:r>
    </w:p>
    <w:p w:rsidR="00FB7423" w:rsidRDefault="00FB7423" w:rsidP="00BE0756">
      <w:pPr>
        <w:rPr>
          <w:rFonts w:ascii="Georgia" w:hAnsi="Georgia" w:cs="Arial"/>
          <w:sz w:val="24"/>
          <w:szCs w:val="24"/>
        </w:rPr>
      </w:pPr>
      <w:r>
        <w:rPr>
          <w:rFonts w:ascii="Georgia" w:hAnsi="Georgia" w:cs="Arial"/>
          <w:sz w:val="24"/>
          <w:szCs w:val="24"/>
        </w:rPr>
        <w:t xml:space="preserve">- Что ж, похоже, нас ожидают еще несколько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FB7423" w:rsidRDefault="00FB7423" w:rsidP="00BE0756">
      <w:pPr>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FB7423" w:rsidRDefault="00FB7423" w:rsidP="00BE0756">
      <w:pPr>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FB7423" w:rsidRDefault="00FB7423" w:rsidP="00BE0756">
      <w:pPr>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грузовым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FB7423" w:rsidRDefault="00FB7423" w:rsidP="00BE0756">
      <w:pPr>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прослушку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FB7423" w:rsidRDefault="00FB7423" w:rsidP="00BE0756">
      <w:pPr>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FB7423" w:rsidRDefault="00FB7423" w:rsidP="00BE0756">
      <w:pPr>
        <w:rPr>
          <w:rFonts w:ascii="Georgia" w:hAnsi="Georgia" w:cs="Arial"/>
          <w:sz w:val="24"/>
          <w:szCs w:val="24"/>
        </w:rPr>
      </w:pPr>
      <w:r>
        <w:rPr>
          <w:rFonts w:ascii="Georgia" w:hAnsi="Georgia" w:cs="Arial"/>
          <w:sz w:val="24"/>
          <w:szCs w:val="24"/>
        </w:rPr>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белый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FB7423" w:rsidRDefault="00FB7423" w:rsidP="00BE0756">
      <w:pPr>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FB7423" w:rsidRDefault="00FB7423" w:rsidP="00BE0756">
      <w:pPr>
        <w:rPr>
          <w:rFonts w:ascii="Georgia" w:hAnsi="Georgia" w:cs="Arial"/>
          <w:sz w:val="24"/>
          <w:szCs w:val="24"/>
        </w:rPr>
      </w:pPr>
      <w:r>
        <w:rPr>
          <w:rFonts w:ascii="Georgia" w:hAnsi="Georgia" w:cs="Arial"/>
          <w:sz w:val="24"/>
          <w:szCs w:val="24"/>
        </w:rPr>
        <w:t>- Два года, да? – вслух спросила Мегу, обращаясь к кораблю. – Что ж, посмотрим…</w:t>
      </w:r>
    </w:p>
    <w:p w:rsidR="00FB7423" w:rsidRDefault="00FB7423" w:rsidP="00BE0756">
      <w:pPr>
        <w:rPr>
          <w:rFonts w:ascii="Georgia" w:hAnsi="Georgia" w:cs="Arial"/>
          <w:noProof/>
          <w:sz w:val="24"/>
          <w:szCs w:val="24"/>
        </w:rPr>
      </w:pPr>
    </w:p>
    <w:p w:rsidR="00FB7423" w:rsidRDefault="00FB7423" w:rsidP="00BE0756">
      <w:pPr>
        <w:rPr>
          <w:rFonts w:ascii="Georgia" w:hAnsi="Georgia" w:cs="Arial"/>
          <w:noProof/>
          <w:sz w:val="24"/>
          <w:szCs w:val="24"/>
        </w:rPr>
      </w:pPr>
    </w:p>
    <w:p w:rsidR="00FB7423" w:rsidRDefault="00FB7423" w:rsidP="00BE0756">
      <w:pPr>
        <w:rPr>
          <w:rFonts w:ascii="Georgia" w:hAnsi="Georgia" w:cs="Arial"/>
          <w:sz w:val="24"/>
          <w:szCs w:val="24"/>
        </w:rPr>
      </w:pPr>
    </w:p>
    <w:p w:rsidR="00FB7423" w:rsidRDefault="00FB7423" w:rsidP="00BE0756">
      <w:pPr>
        <w:rPr>
          <w:rFonts w:ascii="Georgia" w:hAnsi="Georgia" w:cs="Arial"/>
          <w:sz w:val="24"/>
          <w:szCs w:val="24"/>
        </w:rPr>
      </w:pPr>
    </w:p>
    <w:p w:rsidR="00FB7423" w:rsidRDefault="00FB7423" w:rsidP="00BE0756">
      <w:pPr>
        <w:rPr>
          <w:rFonts w:ascii="Georgia" w:hAnsi="Georgia" w:cs="Arial"/>
          <w:sz w:val="24"/>
          <w:szCs w:val="24"/>
        </w:rPr>
      </w:pPr>
    </w:p>
    <w:p w:rsidR="00FB7423" w:rsidRDefault="00FB7423" w:rsidP="00BE0756">
      <w:pPr>
        <w:rPr>
          <w:rFonts w:ascii="Georgia" w:hAnsi="Georgia" w:cs="Arial"/>
          <w:sz w:val="24"/>
          <w:szCs w:val="24"/>
        </w:rPr>
      </w:pPr>
    </w:p>
    <w:p w:rsidR="00FB7423" w:rsidRDefault="00FB7423" w:rsidP="00BE0756">
      <w:pPr>
        <w:rPr>
          <w:rFonts w:ascii="Georgia" w:hAnsi="Georgia" w:cs="Arial"/>
          <w:sz w:val="24"/>
          <w:szCs w:val="24"/>
        </w:rPr>
      </w:pPr>
    </w:p>
    <w:p w:rsidR="00FB7423" w:rsidRDefault="00FB7423" w:rsidP="00F51F35">
      <w:pPr>
        <w:jc w:val="center"/>
        <w:rPr>
          <w:rFonts w:ascii="Georgia" w:hAnsi="Georgia" w:cs="Arial"/>
          <w:i/>
          <w:sz w:val="24"/>
          <w:szCs w:val="24"/>
        </w:rPr>
      </w:pPr>
    </w:p>
    <w:p w:rsidR="00FB7423" w:rsidRDefault="00FB7423"/>
    <w:sectPr w:rsidR="00FB7423" w:rsidSect="00616E18">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7423" w:rsidRDefault="00FB7423">
      <w:r>
        <w:separator/>
      </w:r>
    </w:p>
  </w:endnote>
  <w:endnote w:type="continuationSeparator" w:id="0">
    <w:p w:rsidR="00FB7423" w:rsidRDefault="00FB742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Georgia">
    <w:altName w:val="Cambr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7423" w:rsidRDefault="00FB7423">
      <w:r>
        <w:separator/>
      </w:r>
    </w:p>
  </w:footnote>
  <w:footnote w:type="continuationSeparator" w:id="0">
    <w:p w:rsidR="00FB7423" w:rsidRDefault="00FB7423">
      <w:r>
        <w:continuationSeparator/>
      </w:r>
    </w:p>
  </w:footnote>
  <w:footnote w:id="1">
    <w:p w:rsidR="00FB7423" w:rsidRDefault="00FB7423">
      <w:pPr>
        <w:pStyle w:val="FootnoteText"/>
      </w:pPr>
      <w:r>
        <w:rPr>
          <w:rStyle w:val="FootnoteReference"/>
        </w:rPr>
        <w:footnoteRef/>
      </w:r>
      <w:r>
        <w:t xml:space="preserve"> </w:t>
      </w:r>
      <w:r w:rsidRPr="00732C2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9pt;height:255pt">
            <v:imagedata r:id="rId1" o:title=""/>
          </v:shape>
        </w:pict>
      </w:r>
    </w:p>
  </w:footnote>
  <w:footnote w:id="2">
    <w:p w:rsidR="00FB7423" w:rsidRDefault="00FB7423">
      <w:pPr>
        <w:pStyle w:val="FootnoteText"/>
      </w:pPr>
      <w:r>
        <w:rPr>
          <w:rStyle w:val="FootnoteReference"/>
        </w:rPr>
        <w:footnoteRef/>
      </w:r>
      <w:r>
        <w:t xml:space="preserve"> </w:t>
      </w:r>
      <w:r w:rsidRPr="00732C29">
        <w:pict>
          <v:shape id="_x0000_i1028" type="#_x0000_t75" style="width:465pt;height:300.75pt">
            <v:imagedata r:id="rId2" o:title=""/>
          </v:shape>
        </w:pict>
      </w:r>
    </w:p>
  </w:footnote>
  <w:footnote w:id="3">
    <w:p w:rsidR="00FB7423" w:rsidRDefault="00FB7423">
      <w:pPr>
        <w:pStyle w:val="FootnoteText"/>
      </w:pPr>
      <w:r>
        <w:rPr>
          <w:rStyle w:val="FootnoteReference"/>
        </w:rPr>
        <w:footnoteRef/>
      </w:r>
      <w:r>
        <w:t xml:space="preserve">  </w:t>
      </w:r>
    </w:p>
    <w:p w:rsidR="00FB7423" w:rsidRDefault="00FB7423">
      <w:pPr>
        <w:pStyle w:val="FootnoteText"/>
      </w:pPr>
      <w:r w:rsidRPr="00732C29">
        <w:pict>
          <v:shape id="_x0000_i1030" type="#_x0000_t75" style="width:353.25pt;height:255pt">
            <v:imagedata r:id="rId3" o:title=""/>
          </v:shape>
        </w:pic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51F35"/>
    <w:rsid w:val="00116403"/>
    <w:rsid w:val="0012233D"/>
    <w:rsid w:val="00175FB4"/>
    <w:rsid w:val="00176B5D"/>
    <w:rsid w:val="00265954"/>
    <w:rsid w:val="0035690A"/>
    <w:rsid w:val="00385788"/>
    <w:rsid w:val="0041617B"/>
    <w:rsid w:val="00441430"/>
    <w:rsid w:val="0049312D"/>
    <w:rsid w:val="004C5FF3"/>
    <w:rsid w:val="004F498C"/>
    <w:rsid w:val="00513F09"/>
    <w:rsid w:val="00595169"/>
    <w:rsid w:val="005D3C19"/>
    <w:rsid w:val="00616E18"/>
    <w:rsid w:val="00635DBF"/>
    <w:rsid w:val="006B2865"/>
    <w:rsid w:val="006E68D5"/>
    <w:rsid w:val="00732C29"/>
    <w:rsid w:val="008542C3"/>
    <w:rsid w:val="00874A32"/>
    <w:rsid w:val="008908D9"/>
    <w:rsid w:val="009520D7"/>
    <w:rsid w:val="0098063E"/>
    <w:rsid w:val="00B03126"/>
    <w:rsid w:val="00B063B6"/>
    <w:rsid w:val="00B9291F"/>
    <w:rsid w:val="00BE0756"/>
    <w:rsid w:val="00C10363"/>
    <w:rsid w:val="00D76B18"/>
    <w:rsid w:val="00D87160"/>
    <w:rsid w:val="00DA5539"/>
    <w:rsid w:val="00E00DB8"/>
    <w:rsid w:val="00E60C71"/>
    <w:rsid w:val="00E8245D"/>
    <w:rsid w:val="00E94563"/>
    <w:rsid w:val="00F50B7D"/>
    <w:rsid w:val="00F51F35"/>
    <w:rsid w:val="00F91776"/>
    <w:rsid w:val="00FB7423"/>
    <w:rsid w:val="00FE6BE3"/>
    <w:rsid w:val="00FF42CB"/>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6E18"/>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732C29"/>
    <w:rPr>
      <w:sz w:val="20"/>
      <w:szCs w:val="20"/>
    </w:rPr>
  </w:style>
  <w:style w:type="character" w:customStyle="1" w:styleId="FootnoteTextChar">
    <w:name w:val="Footnote Text Char"/>
    <w:basedOn w:val="DefaultParagraphFont"/>
    <w:link w:val="FootnoteText"/>
    <w:uiPriority w:val="99"/>
    <w:semiHidden/>
    <w:rsid w:val="00692A89"/>
    <w:rPr>
      <w:sz w:val="20"/>
      <w:szCs w:val="20"/>
    </w:rPr>
  </w:style>
  <w:style w:type="character" w:styleId="FootnoteReference">
    <w:name w:val="footnote reference"/>
    <w:basedOn w:val="DefaultParagraphFont"/>
    <w:uiPriority w:val="99"/>
    <w:semiHidden/>
    <w:rsid w:val="00732C29"/>
    <w:rPr>
      <w:rFonts w:cs="Times New Roman"/>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24</TotalTime>
  <Pages>9</Pages>
  <Words>3370</Words>
  <Characters>19209</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Саркс329</dc:title>
  <dc:subject/>
  <dc:creator>Дарья Грунина</dc:creator>
  <cp:keywords/>
  <dc:description/>
  <cp:lastModifiedBy>User</cp:lastModifiedBy>
  <cp:revision>7</cp:revision>
  <dcterms:created xsi:type="dcterms:W3CDTF">2018-07-10T09:06:00Z</dcterms:created>
  <dcterms:modified xsi:type="dcterms:W3CDTF">2018-07-11T11:00:00Z</dcterms:modified>
</cp:coreProperties>
</file>